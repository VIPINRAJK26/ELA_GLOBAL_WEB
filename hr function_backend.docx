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A51D5" w14:textId="77777777" w:rsidR="00926729" w:rsidRPr="00926729" w:rsidRDefault="00926729" w:rsidP="00926729">
      <w:pPr>
        <w:rPr>
          <w:rFonts w:ascii="Nirmala UI" w:hAnsi="Nirmala UI" w:cs="Nirmala UI"/>
          <w:b/>
          <w:bCs/>
          <w:lang w:val="en-IN"/>
        </w:rPr>
      </w:pPr>
      <w:r w:rsidRPr="00926729">
        <w:rPr>
          <w:rFonts w:ascii="Nirmala UI" w:hAnsi="Nirmala UI" w:cs="Nirmala UI"/>
          <w:b/>
          <w:bCs/>
          <w:lang w:val="en-IN"/>
        </w:rPr>
        <w:t>ILA Global: Internal HR Hub - Complete Functional &amp; Operational Guide</w:t>
      </w:r>
    </w:p>
    <w:p w14:paraId="71223B35" w14:textId="77777777" w:rsidR="00926729" w:rsidRPr="00926729" w:rsidRDefault="00926729" w:rsidP="00926729">
      <w:p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lang w:val="en-IN"/>
        </w:rPr>
        <w:t xml:space="preserve">നമ്മുടെ </w:t>
      </w:r>
      <w:proofErr w:type="gramStart"/>
      <w:r w:rsidRPr="00926729">
        <w:rPr>
          <w:rFonts w:ascii="Nirmala UI" w:hAnsi="Nirmala UI" w:cs="Nirmala UI"/>
          <w:lang w:val="en-IN"/>
        </w:rPr>
        <w:t>എച്ച്.ആർ</w:t>
      </w:r>
      <w:proofErr w:type="gramEnd"/>
      <w:r w:rsidRPr="00926729">
        <w:rPr>
          <w:rFonts w:ascii="Nirmala UI" w:hAnsi="Nirmala UI" w:cs="Nirmala UI"/>
          <w:lang w:val="en-IN"/>
        </w:rPr>
        <w:t xml:space="preserve"> സിസ്റ്റം ഒരു </w:t>
      </w:r>
      <w:r w:rsidRPr="00926729">
        <w:rPr>
          <w:rFonts w:ascii="Nirmala UI" w:hAnsi="Nirmala UI" w:cs="Nirmala UI"/>
          <w:b/>
          <w:bCs/>
          <w:lang w:val="en-IN"/>
        </w:rPr>
        <w:t>ഇന്റേണൽ കോർപ്പറേറ്റ് എന്റർപ്രൈസ് ഹബ്ബ്</w:t>
      </w:r>
      <w:r w:rsidRPr="00926729">
        <w:rPr>
          <w:rFonts w:ascii="Nirmala UI" w:hAnsi="Nirmala UI" w:cs="Nirmala UI"/>
          <w:lang w:val="en-IN"/>
        </w:rPr>
        <w:t xml:space="preserve"> ആണ്. ഇതിലെ 9 പ്രധാന മെനുവുകളുടെയും അതിലെ ബട്ടണുകളുടെയും പ്രവർത്തന രീതി താഴെ വിശദീകരിക്കുന്നു:</w:t>
      </w:r>
    </w:p>
    <w:p w14:paraId="49465092" w14:textId="77777777" w:rsidR="00926729" w:rsidRPr="00926729" w:rsidRDefault="00926729" w:rsidP="00926729">
      <w:pPr>
        <w:rPr>
          <w:rFonts w:ascii="Nirmala UI" w:hAnsi="Nirmala UI" w:cs="Nirmala UI"/>
          <w:b/>
          <w:bCs/>
          <w:lang w:val="en-IN"/>
        </w:rPr>
      </w:pPr>
      <w:r w:rsidRPr="00926729">
        <w:rPr>
          <w:rFonts w:ascii="Nirmala UI" w:hAnsi="Nirmala UI" w:cs="Nirmala UI"/>
          <w:b/>
          <w:bCs/>
          <w:lang w:val="en-IN"/>
        </w:rPr>
        <w:t>1. Internal HRM &amp; Staff Registry</w:t>
      </w:r>
    </w:p>
    <w:p w14:paraId="298DD5AB" w14:textId="77777777" w:rsidR="00926729" w:rsidRPr="00926729" w:rsidRDefault="00926729" w:rsidP="00926729">
      <w:pPr>
        <w:numPr>
          <w:ilvl w:val="0"/>
          <w:numId w:val="23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b/>
          <w:bCs/>
          <w:lang w:val="en-IN"/>
        </w:rPr>
        <w:t xml:space="preserve">ഇത് </w:t>
      </w:r>
      <w:proofErr w:type="gramStart"/>
      <w:r w:rsidRPr="00926729">
        <w:rPr>
          <w:rFonts w:ascii="Nirmala UI" w:hAnsi="Nirmala UI" w:cs="Nirmala UI"/>
          <w:b/>
          <w:bCs/>
          <w:lang w:val="en-IN"/>
        </w:rPr>
        <w:t>എന്തിനാണ്?</w:t>
      </w:r>
      <w:r w:rsidRPr="00926729">
        <w:rPr>
          <w:rFonts w:ascii="Nirmala UI" w:hAnsi="Nirmala UI" w:cs="Nirmala UI"/>
          <w:lang w:val="en-IN"/>
        </w:rPr>
        <w:t>:</w:t>
      </w:r>
      <w:proofErr w:type="gramEnd"/>
      <w:r w:rsidRPr="00926729">
        <w:rPr>
          <w:rFonts w:ascii="Nirmala UI" w:hAnsi="Nirmala UI" w:cs="Nirmala UI"/>
          <w:lang w:val="en-IN"/>
        </w:rPr>
        <w:t xml:space="preserve"> കമ്പനിയിലെ മുഴുവൻ ജീവനക്കാരുടെയും മാസ്റ്റർ ഡയറക്ടറിയും ഹാജർ നിലയും (Attendance) ഒരുമിച്ച് കാണാൻ.</w:t>
      </w:r>
    </w:p>
    <w:p w14:paraId="414AD8CA" w14:textId="77777777" w:rsidR="00926729" w:rsidRPr="00926729" w:rsidRDefault="00926729" w:rsidP="00926729">
      <w:pPr>
        <w:numPr>
          <w:ilvl w:val="0"/>
          <w:numId w:val="23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b/>
          <w:bCs/>
          <w:lang w:val="en-IN"/>
        </w:rPr>
        <w:t>വർക്ക് ചെയ്യുന്ന വിധം &amp; ബട്ടണുകൾ</w:t>
      </w:r>
      <w:r w:rsidRPr="00926729">
        <w:rPr>
          <w:rFonts w:ascii="Nirmala UI" w:hAnsi="Nirmala UI" w:cs="Nirmala UI"/>
          <w:lang w:val="en-IN"/>
        </w:rPr>
        <w:t>:</w:t>
      </w:r>
    </w:p>
    <w:p w14:paraId="6F6B84C9" w14:textId="77777777" w:rsidR="00926729" w:rsidRPr="00926729" w:rsidRDefault="00926729" w:rsidP="00926729">
      <w:pPr>
        <w:numPr>
          <w:ilvl w:val="1"/>
          <w:numId w:val="23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lang w:val="en-IN"/>
        </w:rPr>
        <w:t>Staff List: നിലവിലുള്ള എല്ലാ ജീവനക്കാരുടെയും പേര്, ഡിപ്പാർട്ട്മെന്റ്, കോൺടാക്റ്റ് വിവരങ്ങൾ എന്നിവ കാണാം.</w:t>
      </w:r>
    </w:p>
    <w:p w14:paraId="0AD21732" w14:textId="77777777" w:rsidR="00926729" w:rsidRPr="00926729" w:rsidRDefault="00926729" w:rsidP="00926729">
      <w:pPr>
        <w:numPr>
          <w:ilvl w:val="1"/>
          <w:numId w:val="23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lang w:val="en-IN"/>
        </w:rPr>
        <w:t>Mark Attendance: ഓരോ ജീവനക്കാരന്റെയും പേരിന് നേരെ കാണുന്ന ഈ ബട്ടൺ ക്ലിക്ക് ചെയ്താൽ, അവരുടെ അന്നത്തെ ഹാജർ നില Present ആയി സിസ്റ്റത്തിൽ സേവ് ആകുകയും അത് അപ്പപ്പോൾ attendance_logs-ലേക്ക് ലോഗ് ചെയ്യപ്പെടുകയും ചെയ്യും.</w:t>
      </w:r>
    </w:p>
    <w:p w14:paraId="38D09C86" w14:textId="77777777" w:rsidR="00926729" w:rsidRPr="00926729" w:rsidRDefault="00926729" w:rsidP="00926729">
      <w:pPr>
        <w:rPr>
          <w:rFonts w:ascii="Nirmala UI" w:hAnsi="Nirmala UI" w:cs="Nirmala UI"/>
          <w:b/>
          <w:bCs/>
          <w:lang w:val="en-IN"/>
        </w:rPr>
      </w:pPr>
      <w:r w:rsidRPr="00926729">
        <w:rPr>
          <w:rFonts w:ascii="Nirmala UI" w:hAnsi="Nirmala UI" w:cs="Nirmala UI"/>
          <w:b/>
          <w:bCs/>
          <w:lang w:val="en-IN"/>
        </w:rPr>
        <w:t>2. Internal Hiring &amp; Onboard</w:t>
      </w:r>
    </w:p>
    <w:p w14:paraId="3611A5D5" w14:textId="77777777" w:rsidR="00926729" w:rsidRPr="00926729" w:rsidRDefault="00926729" w:rsidP="00926729">
      <w:pPr>
        <w:numPr>
          <w:ilvl w:val="0"/>
          <w:numId w:val="24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b/>
          <w:bCs/>
          <w:lang w:val="en-IN"/>
        </w:rPr>
        <w:t xml:space="preserve">ഇത് </w:t>
      </w:r>
      <w:proofErr w:type="gramStart"/>
      <w:r w:rsidRPr="00926729">
        <w:rPr>
          <w:rFonts w:ascii="Nirmala UI" w:hAnsi="Nirmala UI" w:cs="Nirmala UI"/>
          <w:b/>
          <w:bCs/>
          <w:lang w:val="en-IN"/>
        </w:rPr>
        <w:t>എന്തിനാണ്?</w:t>
      </w:r>
      <w:r w:rsidRPr="00926729">
        <w:rPr>
          <w:rFonts w:ascii="Nirmala UI" w:hAnsi="Nirmala UI" w:cs="Nirmala UI"/>
          <w:lang w:val="en-IN"/>
        </w:rPr>
        <w:t>:</w:t>
      </w:r>
      <w:proofErr w:type="gramEnd"/>
      <w:r w:rsidRPr="00926729">
        <w:rPr>
          <w:rFonts w:ascii="Nirmala UI" w:hAnsi="Nirmala UI" w:cs="Nirmala UI"/>
          <w:lang w:val="en-IN"/>
        </w:rPr>
        <w:t xml:space="preserve"> പുതിയ ജീവനക്കാരെ (Staff) കമ്പനിയിലേക്ക് നേരിട്ട് ഹയർ ചെയ്യാനും അവരെ അതാത് ഡിപ്പാർട്ട്മെന്റുകളിലേക്ക് അസൈൻ ചെയ്യാനും.</w:t>
      </w:r>
    </w:p>
    <w:p w14:paraId="5E13BE75" w14:textId="77777777" w:rsidR="00926729" w:rsidRPr="00926729" w:rsidRDefault="00926729" w:rsidP="00926729">
      <w:pPr>
        <w:numPr>
          <w:ilvl w:val="0"/>
          <w:numId w:val="24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b/>
          <w:bCs/>
          <w:lang w:val="en-IN"/>
        </w:rPr>
        <w:t>വർക്ക് ചെയ്യുന്ന വിധം &amp; ബട്ടണുകൾ</w:t>
      </w:r>
      <w:r w:rsidRPr="00926729">
        <w:rPr>
          <w:rFonts w:ascii="Nirmala UI" w:hAnsi="Nirmala UI" w:cs="Nirmala UI"/>
          <w:lang w:val="en-IN"/>
        </w:rPr>
        <w:t>:</w:t>
      </w:r>
    </w:p>
    <w:p w14:paraId="367E85CA" w14:textId="77777777" w:rsidR="00926729" w:rsidRPr="00926729" w:rsidRDefault="00926729" w:rsidP="00926729">
      <w:pPr>
        <w:numPr>
          <w:ilvl w:val="1"/>
          <w:numId w:val="24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lang w:val="en-IN"/>
        </w:rPr>
        <w:t>Input Form: ഫുൾ നെയിം, കോർപ്പറേറ്റ് ഇമെയിൽ, ഫോൺ നമ്പർ, ഡിപ്പാർട്ട്മെന്റ് (Education, Visa, Finance മുതലായവ) എന്നിവ നൽകുക.</w:t>
      </w:r>
    </w:p>
    <w:p w14:paraId="2EDF76D1" w14:textId="77777777" w:rsidR="00926729" w:rsidRPr="00926729" w:rsidRDefault="00926729" w:rsidP="00926729">
      <w:pPr>
        <w:numPr>
          <w:ilvl w:val="1"/>
          <w:numId w:val="24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lang w:val="en-IN"/>
        </w:rPr>
        <w:t>[Hire &amp; Register Staff]: ഈ ബട്ടൺ ക്ലിക്ക് ചെയ്യുമ്പോൾ, പുതിയ സ്റ്റാഫിന്റെ പ്രൊഫൈൽ ഓട്ടോമാറ്റിക്കായി ilas_staff_registry-ൽ സേവ് ആകുകയും, അത് സ്റ്റാഫ് ഡയറക്ടറിയിൽ തത്സമയം അപ്ഡേറ്റ് ആകുകയും ചെയ്യും.</w:t>
      </w:r>
    </w:p>
    <w:p w14:paraId="4DDE00FF" w14:textId="77777777" w:rsidR="00926729" w:rsidRPr="00926729" w:rsidRDefault="00926729" w:rsidP="00926729">
      <w:pPr>
        <w:rPr>
          <w:rFonts w:ascii="Nirmala UI" w:hAnsi="Nirmala UI" w:cs="Nirmala UI"/>
          <w:b/>
          <w:bCs/>
          <w:lang w:val="en-IN"/>
        </w:rPr>
      </w:pPr>
      <w:r w:rsidRPr="00926729">
        <w:rPr>
          <w:rFonts w:ascii="Nirmala UI" w:hAnsi="Nirmala UI" w:cs="Nirmala UI"/>
          <w:b/>
          <w:bCs/>
          <w:lang w:val="en-IN"/>
        </w:rPr>
        <w:t>3. Payroll &amp; Finance Sync</w:t>
      </w:r>
    </w:p>
    <w:p w14:paraId="58D92501" w14:textId="77777777" w:rsidR="00926729" w:rsidRPr="00926729" w:rsidRDefault="00926729" w:rsidP="00926729">
      <w:pPr>
        <w:numPr>
          <w:ilvl w:val="0"/>
          <w:numId w:val="25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b/>
          <w:bCs/>
          <w:lang w:val="en-IN"/>
        </w:rPr>
        <w:t xml:space="preserve">ഇത് </w:t>
      </w:r>
      <w:proofErr w:type="gramStart"/>
      <w:r w:rsidRPr="00926729">
        <w:rPr>
          <w:rFonts w:ascii="Nirmala UI" w:hAnsi="Nirmala UI" w:cs="Nirmala UI"/>
          <w:b/>
          <w:bCs/>
          <w:lang w:val="en-IN"/>
        </w:rPr>
        <w:t>എന്തിനാണ്?</w:t>
      </w:r>
      <w:r w:rsidRPr="00926729">
        <w:rPr>
          <w:rFonts w:ascii="Nirmala UI" w:hAnsi="Nirmala UI" w:cs="Nirmala UI"/>
          <w:lang w:val="en-IN"/>
        </w:rPr>
        <w:t>:</w:t>
      </w:r>
      <w:proofErr w:type="gramEnd"/>
      <w:r w:rsidRPr="00926729">
        <w:rPr>
          <w:rFonts w:ascii="Nirmala UI" w:hAnsi="Nirmala UI" w:cs="Nirmala UI"/>
          <w:lang w:val="en-IN"/>
        </w:rPr>
        <w:t xml:space="preserve"> ജീവനക്കാരുടെ ശമ്പള കണക്കുകൂട്ടലുകൾ നടത്താനും ആ വിവരങ്ങൾ ഫിനാൻസ് ഡിപ്പാർട്ട്മെന്റുമായി സിങ്ക് ചെയ്യാനും.</w:t>
      </w:r>
    </w:p>
    <w:p w14:paraId="1D6D868F" w14:textId="77777777" w:rsidR="00926729" w:rsidRPr="00926729" w:rsidRDefault="00926729" w:rsidP="00926729">
      <w:pPr>
        <w:numPr>
          <w:ilvl w:val="0"/>
          <w:numId w:val="25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b/>
          <w:bCs/>
          <w:lang w:val="en-IN"/>
        </w:rPr>
        <w:t>വർക്ക് ചെയ്യുന്ന വിധം &amp; ബട്ടണുകൾ</w:t>
      </w:r>
      <w:r w:rsidRPr="00926729">
        <w:rPr>
          <w:rFonts w:ascii="Nirmala UI" w:hAnsi="Nirmala UI" w:cs="Nirmala UI"/>
          <w:lang w:val="en-IN"/>
        </w:rPr>
        <w:t>:</w:t>
      </w:r>
    </w:p>
    <w:p w14:paraId="0DCFE4B5" w14:textId="77777777" w:rsidR="00926729" w:rsidRPr="00926729" w:rsidRDefault="00926729" w:rsidP="00926729">
      <w:pPr>
        <w:numPr>
          <w:ilvl w:val="1"/>
          <w:numId w:val="25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lang w:val="en-IN"/>
        </w:rPr>
        <w:lastRenderedPageBreak/>
        <w:t>Active Payroll Summary: രജിസ്റ്റർ ചെയ്തിരിക്കുന്ന മൊത്തം ജീവനക്കാരുടെ എണ്ണവും നിലവിലെ പേറോൾ സൈക്ളും കാണിക്കുന്നു.</w:t>
      </w:r>
    </w:p>
    <w:p w14:paraId="7B85B58A" w14:textId="77777777" w:rsidR="00926729" w:rsidRPr="00926729" w:rsidRDefault="00926729" w:rsidP="00926729">
      <w:pPr>
        <w:numPr>
          <w:ilvl w:val="1"/>
          <w:numId w:val="25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lang w:val="en-IN"/>
        </w:rPr>
        <w:t xml:space="preserve">[Process Payroll &amp; Sync </w:t>
      </w:r>
      <w:r w:rsidRPr="00926729">
        <w:rPr>
          <w:rFonts w:ascii="Segoe UI Emoji" w:hAnsi="Segoe UI Emoji" w:cs="Segoe UI Emoji"/>
          <w:lang w:val="en-IN"/>
        </w:rPr>
        <w:t>💳</w:t>
      </w:r>
      <w:r w:rsidRPr="00926729">
        <w:rPr>
          <w:rFonts w:ascii="Nirmala UI" w:hAnsi="Nirmala UI" w:cs="Nirmala UI"/>
          <w:lang w:val="en-IN"/>
        </w:rPr>
        <w:t xml:space="preserve">]: ഈ ബട്ടൺ ക്ലിക്ക് ചെയ്താൽ, </w:t>
      </w:r>
      <w:proofErr w:type="gramStart"/>
      <w:r w:rsidRPr="00926729">
        <w:rPr>
          <w:rFonts w:ascii="Nirmala UI" w:hAnsi="Nirmala UI" w:cs="Nirmala UI"/>
          <w:lang w:val="en-IN"/>
        </w:rPr>
        <w:t>എച്ച്.ആർ</w:t>
      </w:r>
      <w:proofErr w:type="gramEnd"/>
      <w:r w:rsidRPr="00926729">
        <w:rPr>
          <w:rFonts w:ascii="Nirmala UI" w:hAnsi="Nirmala UI" w:cs="Nirmala UI"/>
          <w:lang w:val="en-IN"/>
        </w:rPr>
        <w:t xml:space="preserve"> ഡിപ്പാർട്ട്മെന്റിലെ സാലറി വിവരങ്ങൾ ഫിനാൻസ് ഹബ്ബിലേക്ക് ഡിജിറ്റലായി കൈമാറപ്പെടും.</w:t>
      </w:r>
    </w:p>
    <w:p w14:paraId="53925B67" w14:textId="77777777" w:rsidR="00926729" w:rsidRPr="00926729" w:rsidRDefault="00926729" w:rsidP="00926729">
      <w:pPr>
        <w:rPr>
          <w:rFonts w:ascii="Nirmala UI" w:hAnsi="Nirmala UI" w:cs="Nirmala UI"/>
          <w:b/>
          <w:bCs/>
          <w:lang w:val="en-IN"/>
        </w:rPr>
      </w:pPr>
      <w:r w:rsidRPr="00926729">
        <w:rPr>
          <w:rFonts w:ascii="Nirmala UI" w:hAnsi="Nirmala UI" w:cs="Nirmala UI"/>
          <w:b/>
          <w:bCs/>
          <w:lang w:val="en-IN"/>
        </w:rPr>
        <w:t>4. L&amp;D Training Sync</w:t>
      </w:r>
    </w:p>
    <w:p w14:paraId="30C96A64" w14:textId="77777777" w:rsidR="00926729" w:rsidRPr="00926729" w:rsidRDefault="00926729" w:rsidP="00926729">
      <w:pPr>
        <w:numPr>
          <w:ilvl w:val="0"/>
          <w:numId w:val="26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b/>
          <w:bCs/>
          <w:lang w:val="en-IN"/>
        </w:rPr>
        <w:t xml:space="preserve">ഇത് </w:t>
      </w:r>
      <w:proofErr w:type="gramStart"/>
      <w:r w:rsidRPr="00926729">
        <w:rPr>
          <w:rFonts w:ascii="Nirmala UI" w:hAnsi="Nirmala UI" w:cs="Nirmala UI"/>
          <w:b/>
          <w:bCs/>
          <w:lang w:val="en-IN"/>
        </w:rPr>
        <w:t>എന്തിനാണ്?</w:t>
      </w:r>
      <w:r w:rsidRPr="00926729">
        <w:rPr>
          <w:rFonts w:ascii="Nirmala UI" w:hAnsi="Nirmala UI" w:cs="Nirmala UI"/>
          <w:lang w:val="en-IN"/>
        </w:rPr>
        <w:t>:</w:t>
      </w:r>
      <w:proofErr w:type="gramEnd"/>
      <w:r w:rsidRPr="00926729">
        <w:rPr>
          <w:rFonts w:ascii="Nirmala UI" w:hAnsi="Nirmala UI" w:cs="Nirmala UI"/>
          <w:lang w:val="en-IN"/>
        </w:rPr>
        <w:t xml:space="preserve"> പുതിയതായി ജോയിൻ ചെയ്യുന്ന സ്റ്റാഫുകൾക്ക് ആവശ്യമായ ഇന്റേണൽ ട്രെയിനിങ് (ജർമ്മൻ ലാംഗ്വേജ്, SAP, AI ടൂളുകൾ) അസൈൻ ചെയ്യാൻ.</w:t>
      </w:r>
    </w:p>
    <w:p w14:paraId="3A034E5A" w14:textId="77777777" w:rsidR="00926729" w:rsidRPr="00926729" w:rsidRDefault="00926729" w:rsidP="00926729">
      <w:pPr>
        <w:numPr>
          <w:ilvl w:val="0"/>
          <w:numId w:val="26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b/>
          <w:bCs/>
          <w:lang w:val="en-IN"/>
        </w:rPr>
        <w:t>വർക്ക് ചെയ്യുന്ന വിധം &amp; ബട്ടണുകൾ</w:t>
      </w:r>
      <w:r w:rsidRPr="00926729">
        <w:rPr>
          <w:rFonts w:ascii="Nirmala UI" w:hAnsi="Nirmala UI" w:cs="Nirmala UI"/>
          <w:lang w:val="en-IN"/>
        </w:rPr>
        <w:t>:</w:t>
      </w:r>
    </w:p>
    <w:p w14:paraId="2BE1AC3C" w14:textId="77777777" w:rsidR="00926729" w:rsidRPr="00926729" w:rsidRDefault="00926729" w:rsidP="00926729">
      <w:pPr>
        <w:numPr>
          <w:ilvl w:val="1"/>
          <w:numId w:val="26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lang w:val="en-IN"/>
        </w:rPr>
        <w:t>[Assign Training Modules]: പുതിയ സ്റ്റാഫുകൾക്ക് ആവശ്യമായ ലേണിങ് പാത്തുകൾ സെറ്റ് ചെയ്യാനും അവരുടെ പ്രോഗ്രസ്സ് ട്രാക്ക് ചെയ്യാനും സഹായിക്കുന്നു.</w:t>
      </w:r>
    </w:p>
    <w:p w14:paraId="0B9955F6" w14:textId="77777777" w:rsidR="00926729" w:rsidRPr="00926729" w:rsidRDefault="00926729" w:rsidP="00926729">
      <w:pPr>
        <w:rPr>
          <w:rFonts w:ascii="Nirmala UI" w:hAnsi="Nirmala UI" w:cs="Nirmala UI"/>
          <w:b/>
          <w:bCs/>
          <w:lang w:val="en-IN"/>
        </w:rPr>
      </w:pPr>
      <w:r w:rsidRPr="00926729">
        <w:rPr>
          <w:rFonts w:ascii="Nirmala UI" w:hAnsi="Nirmala UI" w:cs="Nirmala UI"/>
          <w:b/>
          <w:bCs/>
          <w:lang w:val="en-IN"/>
        </w:rPr>
        <w:t>5. Global Mobility &amp; Visa</w:t>
      </w:r>
    </w:p>
    <w:p w14:paraId="148381E1" w14:textId="77777777" w:rsidR="00926729" w:rsidRPr="00926729" w:rsidRDefault="00926729" w:rsidP="00926729">
      <w:pPr>
        <w:numPr>
          <w:ilvl w:val="0"/>
          <w:numId w:val="27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b/>
          <w:bCs/>
          <w:lang w:val="en-IN"/>
        </w:rPr>
        <w:t xml:space="preserve">ഇത് </w:t>
      </w:r>
      <w:proofErr w:type="gramStart"/>
      <w:r w:rsidRPr="00926729">
        <w:rPr>
          <w:rFonts w:ascii="Nirmala UI" w:hAnsi="Nirmala UI" w:cs="Nirmala UI"/>
          <w:b/>
          <w:bCs/>
          <w:lang w:val="en-IN"/>
        </w:rPr>
        <w:t>എന്തിനാണ്?</w:t>
      </w:r>
      <w:r w:rsidRPr="00926729">
        <w:rPr>
          <w:rFonts w:ascii="Nirmala UI" w:hAnsi="Nirmala UI" w:cs="Nirmala UI"/>
          <w:lang w:val="en-IN"/>
        </w:rPr>
        <w:t>:</w:t>
      </w:r>
      <w:proofErr w:type="gramEnd"/>
      <w:r w:rsidRPr="00926729">
        <w:rPr>
          <w:rFonts w:ascii="Nirmala UI" w:hAnsi="Nirmala UI" w:cs="Nirmala UI"/>
          <w:lang w:val="en-IN"/>
        </w:rPr>
        <w:t xml:space="preserve"> നമ്മുടെ കമ്പനിയിലെ സ്റ്റാഫുകളെ വിദേശ ഓഫീസുകളിലേക്ക് (ജർമ്മനി/യൂറോപ്പ്) മാറ്റുമ്പോഴുള്ള വിസയും വർക്ക് പെർമിറ്റും മാനേജ് ചെയ്യാൻ.</w:t>
      </w:r>
    </w:p>
    <w:p w14:paraId="141A6178" w14:textId="77777777" w:rsidR="00926729" w:rsidRPr="00926729" w:rsidRDefault="00926729" w:rsidP="00926729">
      <w:pPr>
        <w:numPr>
          <w:ilvl w:val="0"/>
          <w:numId w:val="27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b/>
          <w:bCs/>
          <w:lang w:val="en-IN"/>
        </w:rPr>
        <w:t>വർക്ക് ചെയ്യുന്ന വിധം &amp; ബട്ടണുകൾ</w:t>
      </w:r>
      <w:r w:rsidRPr="00926729">
        <w:rPr>
          <w:rFonts w:ascii="Nirmala UI" w:hAnsi="Nirmala UI" w:cs="Nirmala UI"/>
          <w:lang w:val="en-IN"/>
        </w:rPr>
        <w:t>:</w:t>
      </w:r>
    </w:p>
    <w:p w14:paraId="5319EC12" w14:textId="77777777" w:rsidR="00926729" w:rsidRPr="00926729" w:rsidRDefault="00926729" w:rsidP="00926729">
      <w:pPr>
        <w:numPr>
          <w:ilvl w:val="1"/>
          <w:numId w:val="27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lang w:val="en-IN"/>
        </w:rPr>
        <w:t xml:space="preserve">Visa &amp; Relocation Queue: </w:t>
      </w:r>
      <w:proofErr w:type="gramStart"/>
      <w:r w:rsidRPr="00926729">
        <w:rPr>
          <w:rFonts w:ascii="Nirmala UI" w:hAnsi="Nirmala UI" w:cs="Nirmala UI"/>
          <w:lang w:val="en-IN"/>
        </w:rPr>
        <w:t>എച്ച്.ആർ</w:t>
      </w:r>
      <w:proofErr w:type="gramEnd"/>
      <w:r w:rsidRPr="00926729">
        <w:rPr>
          <w:rFonts w:ascii="Nirmala UI" w:hAnsi="Nirmala UI" w:cs="Nirmala UI"/>
          <w:lang w:val="en-IN"/>
        </w:rPr>
        <w:t xml:space="preserve"> അപ്പ്രൂവ് ചെയ്യുന്ന സ്റ്റാഫിന്റെ ഡോക്യുമെന്റുകൾ വിസ ഡിപ്പാർട്ട്മെന്റുമായി സിങ്ക് ചെയ്യാനുള്ള സ്റ്റാറ്റസ് ഇവിടെ കാണാം.</w:t>
      </w:r>
    </w:p>
    <w:p w14:paraId="24824037" w14:textId="77777777" w:rsidR="00926729" w:rsidRPr="00926729" w:rsidRDefault="00926729" w:rsidP="00926729">
      <w:pPr>
        <w:rPr>
          <w:rFonts w:ascii="Nirmala UI" w:hAnsi="Nirmala UI" w:cs="Nirmala UI"/>
          <w:b/>
          <w:bCs/>
          <w:lang w:val="en-IN"/>
        </w:rPr>
      </w:pPr>
      <w:r w:rsidRPr="00926729">
        <w:rPr>
          <w:rFonts w:ascii="Nirmala UI" w:hAnsi="Nirmala UI" w:cs="Nirmala UI"/>
          <w:b/>
          <w:bCs/>
          <w:lang w:val="en-IN"/>
        </w:rPr>
        <w:t>6. Performance KPI</w:t>
      </w:r>
    </w:p>
    <w:p w14:paraId="33E63102" w14:textId="77777777" w:rsidR="00926729" w:rsidRPr="00926729" w:rsidRDefault="00926729" w:rsidP="00926729">
      <w:pPr>
        <w:numPr>
          <w:ilvl w:val="0"/>
          <w:numId w:val="28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b/>
          <w:bCs/>
          <w:lang w:val="en-IN"/>
        </w:rPr>
        <w:t xml:space="preserve">ഇത് </w:t>
      </w:r>
      <w:proofErr w:type="gramStart"/>
      <w:r w:rsidRPr="00926729">
        <w:rPr>
          <w:rFonts w:ascii="Nirmala UI" w:hAnsi="Nirmala UI" w:cs="Nirmala UI"/>
          <w:b/>
          <w:bCs/>
          <w:lang w:val="en-IN"/>
        </w:rPr>
        <w:t>എന്തിനാണ്?</w:t>
      </w:r>
      <w:r w:rsidRPr="00926729">
        <w:rPr>
          <w:rFonts w:ascii="Nirmala UI" w:hAnsi="Nirmala UI" w:cs="Nirmala UI"/>
          <w:lang w:val="en-IN"/>
        </w:rPr>
        <w:t>:</w:t>
      </w:r>
      <w:proofErr w:type="gramEnd"/>
      <w:r w:rsidRPr="00926729">
        <w:rPr>
          <w:rFonts w:ascii="Nirmala UI" w:hAnsi="Nirmala UI" w:cs="Nirmala UI"/>
          <w:lang w:val="en-IN"/>
        </w:rPr>
        <w:t xml:space="preserve"> ജീവനക്കാരുടെ ഔട്ട്‌പുട്ടും പ്രൊഡക്റ്റിവിറ്റിയും ക്വാർട്ടർ അടിസ്ഥാനത്തിൽ വിലയിരുത്താൻ.</w:t>
      </w:r>
    </w:p>
    <w:p w14:paraId="20F2E7F4" w14:textId="77777777" w:rsidR="00926729" w:rsidRPr="00926729" w:rsidRDefault="00926729" w:rsidP="00926729">
      <w:pPr>
        <w:numPr>
          <w:ilvl w:val="0"/>
          <w:numId w:val="28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b/>
          <w:bCs/>
          <w:lang w:val="en-IN"/>
        </w:rPr>
        <w:t>വർക്ക് ചെയ്യുന്ന വിധം &amp; ബട്ടണുകൾ</w:t>
      </w:r>
      <w:r w:rsidRPr="00926729">
        <w:rPr>
          <w:rFonts w:ascii="Nirmala UI" w:hAnsi="Nirmala UI" w:cs="Nirmala UI"/>
          <w:lang w:val="en-IN"/>
        </w:rPr>
        <w:t>:</w:t>
      </w:r>
    </w:p>
    <w:p w14:paraId="21B94765" w14:textId="77777777" w:rsidR="00926729" w:rsidRPr="00926729" w:rsidRDefault="00926729" w:rsidP="00926729">
      <w:pPr>
        <w:numPr>
          <w:ilvl w:val="1"/>
          <w:numId w:val="28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lang w:val="en-IN"/>
        </w:rPr>
        <w:t>[Launch Review Cycle]: പെർഫോമൻസ് റിവ്യൂ മീറ്റിംഗുകളും സ്കോർകാർഡുകളും ആരംഭിച്ച് ജീവനക്കാർക്ക് റേറ്റിംഗ് നൽകാൻ സഹായിക്കുന്നു.</w:t>
      </w:r>
    </w:p>
    <w:p w14:paraId="5BF4B9AB" w14:textId="77777777" w:rsidR="00926729" w:rsidRPr="00926729" w:rsidRDefault="00926729" w:rsidP="00926729">
      <w:pPr>
        <w:rPr>
          <w:rFonts w:ascii="Nirmala UI" w:hAnsi="Nirmala UI" w:cs="Nirmala UI"/>
          <w:b/>
          <w:bCs/>
          <w:lang w:val="en-IN"/>
        </w:rPr>
      </w:pPr>
      <w:r w:rsidRPr="00926729">
        <w:rPr>
          <w:rFonts w:ascii="Nirmala UI" w:hAnsi="Nirmala UI" w:cs="Nirmala UI"/>
          <w:b/>
          <w:bCs/>
          <w:lang w:val="en-IN"/>
        </w:rPr>
        <w:t>7. Welfare &amp; Safety</w:t>
      </w:r>
    </w:p>
    <w:p w14:paraId="5683B601" w14:textId="77777777" w:rsidR="00926729" w:rsidRPr="00926729" w:rsidRDefault="00926729" w:rsidP="00926729">
      <w:pPr>
        <w:numPr>
          <w:ilvl w:val="0"/>
          <w:numId w:val="29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b/>
          <w:bCs/>
          <w:lang w:val="en-IN"/>
        </w:rPr>
        <w:t xml:space="preserve">ഇത് </w:t>
      </w:r>
      <w:proofErr w:type="gramStart"/>
      <w:r w:rsidRPr="00926729">
        <w:rPr>
          <w:rFonts w:ascii="Nirmala UI" w:hAnsi="Nirmala UI" w:cs="Nirmala UI"/>
          <w:b/>
          <w:bCs/>
          <w:lang w:val="en-IN"/>
        </w:rPr>
        <w:t>എന്തിനാണ്?</w:t>
      </w:r>
      <w:r w:rsidRPr="00926729">
        <w:rPr>
          <w:rFonts w:ascii="Nirmala UI" w:hAnsi="Nirmala UI" w:cs="Nirmala UI"/>
          <w:lang w:val="en-IN"/>
        </w:rPr>
        <w:t>:</w:t>
      </w:r>
      <w:proofErr w:type="gramEnd"/>
      <w:r w:rsidRPr="00926729">
        <w:rPr>
          <w:rFonts w:ascii="Nirmala UI" w:hAnsi="Nirmala UI" w:cs="Nirmala UI"/>
          <w:lang w:val="en-IN"/>
        </w:rPr>
        <w:t xml:space="preserve"> ജീവനക്കാരുടെ ആരോഗ്യ ഇൻഷുറൻസ്, വെൽനെസ്സ് പ്രോഗ്രാമുകൾ, തൊഴിലിട സുരക്ഷ എന്നിവ ഉറപ്പാക്കാൻ.</w:t>
      </w:r>
    </w:p>
    <w:p w14:paraId="15EA18E3" w14:textId="77777777" w:rsidR="00926729" w:rsidRPr="00926729" w:rsidRDefault="00926729" w:rsidP="00926729">
      <w:pPr>
        <w:numPr>
          <w:ilvl w:val="0"/>
          <w:numId w:val="29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b/>
          <w:bCs/>
          <w:lang w:val="en-IN"/>
        </w:rPr>
        <w:t>വർക്ക് ചെയ്യുന്ന വിധം &amp; ബട്ടണുകൾ</w:t>
      </w:r>
      <w:r w:rsidRPr="00926729">
        <w:rPr>
          <w:rFonts w:ascii="Nirmala UI" w:hAnsi="Nirmala UI" w:cs="Nirmala UI"/>
          <w:lang w:val="en-IN"/>
        </w:rPr>
        <w:t>:</w:t>
      </w:r>
    </w:p>
    <w:p w14:paraId="50C96BBE" w14:textId="77777777" w:rsidR="00926729" w:rsidRPr="00926729" w:rsidRDefault="00926729" w:rsidP="00926729">
      <w:pPr>
        <w:numPr>
          <w:ilvl w:val="1"/>
          <w:numId w:val="29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lang w:val="en-IN"/>
        </w:rPr>
        <w:lastRenderedPageBreak/>
        <w:t>[Open Welfare Portal]: കോർപ്പറേറ്റ് ഹെൽത്ത് ഇൻഷുറൻസ് പോളിസികളും പരാതി പരിഹാര സെല്ലും (POSH) ഇതിലൂടെ മാനേജ് ചെയ്യാം.</w:t>
      </w:r>
    </w:p>
    <w:p w14:paraId="5A374977" w14:textId="77777777" w:rsidR="00926729" w:rsidRPr="00926729" w:rsidRDefault="00926729" w:rsidP="00926729">
      <w:pPr>
        <w:rPr>
          <w:rFonts w:ascii="Nirmala UI" w:hAnsi="Nirmala UI" w:cs="Nirmala UI"/>
          <w:b/>
          <w:bCs/>
          <w:lang w:val="en-IN"/>
        </w:rPr>
      </w:pPr>
      <w:r w:rsidRPr="00926729">
        <w:rPr>
          <w:rFonts w:ascii="Nirmala UI" w:hAnsi="Nirmala UI" w:cs="Nirmala UI"/>
          <w:b/>
          <w:bCs/>
          <w:lang w:val="en-IN"/>
        </w:rPr>
        <w:t>8. Discipline &amp; Exit Management</w:t>
      </w:r>
    </w:p>
    <w:p w14:paraId="160A3439" w14:textId="77777777" w:rsidR="00926729" w:rsidRPr="00926729" w:rsidRDefault="00926729" w:rsidP="00926729">
      <w:pPr>
        <w:numPr>
          <w:ilvl w:val="0"/>
          <w:numId w:val="30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b/>
          <w:bCs/>
          <w:lang w:val="en-IN"/>
        </w:rPr>
        <w:t xml:space="preserve">ഇത് </w:t>
      </w:r>
      <w:proofErr w:type="gramStart"/>
      <w:r w:rsidRPr="00926729">
        <w:rPr>
          <w:rFonts w:ascii="Nirmala UI" w:hAnsi="Nirmala UI" w:cs="Nirmala UI"/>
          <w:b/>
          <w:bCs/>
          <w:lang w:val="en-IN"/>
        </w:rPr>
        <w:t>എന്തിനാണ്?</w:t>
      </w:r>
      <w:r w:rsidRPr="00926729">
        <w:rPr>
          <w:rFonts w:ascii="Nirmala UI" w:hAnsi="Nirmala UI" w:cs="Nirmala UI"/>
          <w:lang w:val="en-IN"/>
        </w:rPr>
        <w:t>:</w:t>
      </w:r>
      <w:proofErr w:type="gramEnd"/>
      <w:r w:rsidRPr="00926729">
        <w:rPr>
          <w:rFonts w:ascii="Nirmala UI" w:hAnsi="Nirmala UI" w:cs="Nirmala UI"/>
          <w:lang w:val="en-IN"/>
        </w:rPr>
        <w:t xml:space="preserve"> കമ്പനി ചട്ടങ്ങൾ പാലിക്കുന്നുണ്ടെന്ന് ഉറപ്പാക്കാനും, ജോലി വിട്ടുപോകുന്നവരുടെ രാജി/സെറ്റിൽമെന്റ് പ്രക്രിയകൾ സുഗമമാക്കാനും.</w:t>
      </w:r>
    </w:p>
    <w:p w14:paraId="208227F4" w14:textId="77777777" w:rsidR="00926729" w:rsidRPr="00926729" w:rsidRDefault="00926729" w:rsidP="00926729">
      <w:pPr>
        <w:numPr>
          <w:ilvl w:val="0"/>
          <w:numId w:val="30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b/>
          <w:bCs/>
          <w:lang w:val="en-IN"/>
        </w:rPr>
        <w:t>വർക്ക് ചെയ്യുന്ന വിധം &amp; ബട്ടണുകൾ</w:t>
      </w:r>
      <w:r w:rsidRPr="00926729">
        <w:rPr>
          <w:rFonts w:ascii="Nirmala UI" w:hAnsi="Nirmala UI" w:cs="Nirmala UI"/>
          <w:lang w:val="en-IN"/>
        </w:rPr>
        <w:t>:</w:t>
      </w:r>
    </w:p>
    <w:p w14:paraId="3C438CCA" w14:textId="77777777" w:rsidR="00926729" w:rsidRPr="00926729" w:rsidRDefault="00926729" w:rsidP="00926729">
      <w:pPr>
        <w:numPr>
          <w:ilvl w:val="1"/>
          <w:numId w:val="30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lang w:val="en-IN"/>
        </w:rPr>
        <w:t>[Manage Memos]: ഔദ്യോഗിക മുന്നറിയിപ്പുകളും നോട്ടീസ് പിരീഡ് ക്ലിയറൻസും (No Dues) ഇത് വഴി കൈകാര്യം ചെയ്യാം.</w:t>
      </w:r>
    </w:p>
    <w:p w14:paraId="067CF05C" w14:textId="77777777" w:rsidR="00926729" w:rsidRPr="00926729" w:rsidRDefault="00926729" w:rsidP="00926729">
      <w:pPr>
        <w:rPr>
          <w:rFonts w:ascii="Nirmala UI" w:hAnsi="Nirmala UI" w:cs="Nirmala UI"/>
          <w:b/>
          <w:bCs/>
          <w:lang w:val="en-IN"/>
        </w:rPr>
      </w:pPr>
      <w:r w:rsidRPr="00926729">
        <w:rPr>
          <w:rFonts w:ascii="Nirmala UI" w:hAnsi="Nirmala UI" w:cs="Nirmala UI"/>
          <w:b/>
          <w:bCs/>
          <w:lang w:val="en-IN"/>
        </w:rPr>
        <w:t>9. AI &amp; HR Tech</w:t>
      </w:r>
    </w:p>
    <w:p w14:paraId="021DBE23" w14:textId="77777777" w:rsidR="00926729" w:rsidRPr="00926729" w:rsidRDefault="00926729" w:rsidP="00926729">
      <w:pPr>
        <w:numPr>
          <w:ilvl w:val="0"/>
          <w:numId w:val="31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b/>
          <w:bCs/>
          <w:lang w:val="en-IN"/>
        </w:rPr>
        <w:t xml:space="preserve">ഇത് </w:t>
      </w:r>
      <w:proofErr w:type="gramStart"/>
      <w:r w:rsidRPr="00926729">
        <w:rPr>
          <w:rFonts w:ascii="Nirmala UI" w:hAnsi="Nirmala UI" w:cs="Nirmala UI"/>
          <w:b/>
          <w:bCs/>
          <w:lang w:val="en-IN"/>
        </w:rPr>
        <w:t>എന്തിനാണ്?</w:t>
      </w:r>
      <w:r w:rsidRPr="00926729">
        <w:rPr>
          <w:rFonts w:ascii="Nirmala UI" w:hAnsi="Nirmala UI" w:cs="Nirmala UI"/>
          <w:lang w:val="en-IN"/>
        </w:rPr>
        <w:t>:</w:t>
      </w:r>
      <w:proofErr w:type="gramEnd"/>
      <w:r w:rsidRPr="00926729">
        <w:rPr>
          <w:rFonts w:ascii="Nirmala UI" w:hAnsi="Nirmala UI" w:cs="Nirmala UI"/>
          <w:lang w:val="en-IN"/>
        </w:rPr>
        <w:t xml:space="preserve"> മാനുവൽ ജോലികൾ ഒഴിവാക്കി ഓട്ടോമേറ്റഡ് നോട്ടിഫിക്കേഷനുകളും എഐ അസിസ്റ്റന്റും പ്രവർത്തിപ്പിക്കാൻ.</w:t>
      </w:r>
    </w:p>
    <w:p w14:paraId="4A13E77B" w14:textId="77777777" w:rsidR="00926729" w:rsidRPr="00926729" w:rsidRDefault="00926729" w:rsidP="00926729">
      <w:pPr>
        <w:numPr>
          <w:ilvl w:val="0"/>
          <w:numId w:val="31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b/>
          <w:bCs/>
          <w:lang w:val="en-IN"/>
        </w:rPr>
        <w:t>വർക്ക് ചെയ്യുന്ന വിധം &amp; ബട്ടണുകൾ</w:t>
      </w:r>
      <w:r w:rsidRPr="00926729">
        <w:rPr>
          <w:rFonts w:ascii="Nirmala UI" w:hAnsi="Nirmala UI" w:cs="Nirmala UI"/>
          <w:lang w:val="en-IN"/>
        </w:rPr>
        <w:t>:</w:t>
      </w:r>
    </w:p>
    <w:p w14:paraId="78A43E50" w14:textId="77777777" w:rsidR="00926729" w:rsidRPr="00926729" w:rsidRDefault="00926729" w:rsidP="00926729">
      <w:pPr>
        <w:numPr>
          <w:ilvl w:val="1"/>
          <w:numId w:val="31"/>
        </w:numPr>
        <w:rPr>
          <w:rFonts w:ascii="Nirmala UI" w:hAnsi="Nirmala UI" w:cs="Nirmala UI"/>
          <w:lang w:val="en-IN"/>
        </w:rPr>
      </w:pPr>
      <w:r w:rsidRPr="00926729">
        <w:rPr>
          <w:rFonts w:ascii="Nirmala UI" w:hAnsi="Nirmala UI" w:cs="Nirmala UI"/>
          <w:lang w:val="en-IN"/>
        </w:rPr>
        <w:t xml:space="preserve">[Configure AI Gates </w:t>
      </w:r>
      <w:r w:rsidRPr="00926729">
        <w:rPr>
          <w:rFonts w:ascii="Segoe UI Emoji" w:hAnsi="Segoe UI Emoji" w:cs="Segoe UI Emoji"/>
          <w:lang w:val="en-IN"/>
        </w:rPr>
        <w:t>🤖</w:t>
      </w:r>
      <w:r w:rsidRPr="00926729">
        <w:rPr>
          <w:rFonts w:ascii="Nirmala UI" w:hAnsi="Nirmala UI" w:cs="Nirmala UI"/>
          <w:lang w:val="en-IN"/>
        </w:rPr>
        <w:t>]: വാട്സാപ്പ്/ഇമെയിൽ നോട്ടിഫിക്കേഷൻ ഗേറ്റുകളും ചാറ്റ്‌ബോട്ട് പ്രോംപ്റ്റുകളും സെറ്റ് ചെയ്യാൻ.</w:t>
      </w:r>
    </w:p>
    <w:p w14:paraId="36FE1C05" w14:textId="3B04E566" w:rsidR="006D3A72" w:rsidRPr="00926729" w:rsidRDefault="006D3A72" w:rsidP="00926729"/>
    <w:sectPr w:rsidR="006D3A72" w:rsidRPr="00926729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87AF2" w14:textId="77777777" w:rsidR="00182C98" w:rsidRDefault="00182C98">
      <w:pPr>
        <w:spacing w:line="240" w:lineRule="auto"/>
      </w:pPr>
      <w:r>
        <w:separator/>
      </w:r>
    </w:p>
  </w:endnote>
  <w:endnote w:type="continuationSeparator" w:id="0">
    <w:p w14:paraId="5BD5C957" w14:textId="77777777" w:rsidR="00182C98" w:rsidRDefault="00182C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372E1" w14:textId="77777777" w:rsidR="00182C98" w:rsidRDefault="00182C98">
      <w:pPr>
        <w:spacing w:line="240" w:lineRule="auto"/>
      </w:pPr>
      <w:r>
        <w:separator/>
      </w:r>
    </w:p>
  </w:footnote>
  <w:footnote w:type="continuationSeparator" w:id="0">
    <w:p w14:paraId="72F05E07" w14:textId="77777777" w:rsidR="00182C98" w:rsidRDefault="00182C9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91095"/>
    <w:multiLevelType w:val="multilevel"/>
    <w:tmpl w:val="C5FE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AB354E"/>
    <w:multiLevelType w:val="multilevel"/>
    <w:tmpl w:val="62F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9A796C"/>
    <w:multiLevelType w:val="multilevel"/>
    <w:tmpl w:val="F600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9563D"/>
    <w:multiLevelType w:val="multilevel"/>
    <w:tmpl w:val="7482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9F1198"/>
    <w:multiLevelType w:val="multilevel"/>
    <w:tmpl w:val="2A82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5673F"/>
    <w:multiLevelType w:val="multilevel"/>
    <w:tmpl w:val="5F06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826E1"/>
    <w:multiLevelType w:val="multilevel"/>
    <w:tmpl w:val="7404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F2A9E"/>
    <w:multiLevelType w:val="multilevel"/>
    <w:tmpl w:val="792C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947F4"/>
    <w:multiLevelType w:val="multilevel"/>
    <w:tmpl w:val="25E6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7F667E"/>
    <w:multiLevelType w:val="multilevel"/>
    <w:tmpl w:val="9B2A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765ADA"/>
    <w:multiLevelType w:val="multilevel"/>
    <w:tmpl w:val="61EC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98785F"/>
    <w:multiLevelType w:val="multilevel"/>
    <w:tmpl w:val="4D26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032AA"/>
    <w:multiLevelType w:val="multilevel"/>
    <w:tmpl w:val="D146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 w16cid:durableId="638994198">
    <w:abstractNumId w:val="23"/>
  </w:num>
  <w:num w:numId="2" w16cid:durableId="1714648247">
    <w:abstractNumId w:val="23"/>
    <w:lvlOverride w:ilvl="0">
      <w:startOverride w:val="1"/>
    </w:lvlOverride>
  </w:num>
  <w:num w:numId="3" w16cid:durableId="2114596041">
    <w:abstractNumId w:val="23"/>
  </w:num>
  <w:num w:numId="4" w16cid:durableId="1950382826">
    <w:abstractNumId w:val="23"/>
    <w:lvlOverride w:ilvl="0">
      <w:startOverride w:val="1"/>
    </w:lvlOverride>
  </w:num>
  <w:num w:numId="5" w16cid:durableId="1979603855">
    <w:abstractNumId w:val="8"/>
  </w:num>
  <w:num w:numId="6" w16cid:durableId="518206016">
    <w:abstractNumId w:val="23"/>
    <w:lvlOverride w:ilvl="0">
      <w:startOverride w:val="1"/>
    </w:lvlOverride>
  </w:num>
  <w:num w:numId="7" w16cid:durableId="120332488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09120485">
    <w:abstractNumId w:val="10"/>
  </w:num>
  <w:num w:numId="9" w16cid:durableId="20064753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7838863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42782405">
    <w:abstractNumId w:val="7"/>
  </w:num>
  <w:num w:numId="12" w16cid:durableId="1496723418">
    <w:abstractNumId w:val="6"/>
  </w:num>
  <w:num w:numId="13" w16cid:durableId="606498595">
    <w:abstractNumId w:val="5"/>
  </w:num>
  <w:num w:numId="14" w16cid:durableId="1179272623">
    <w:abstractNumId w:val="4"/>
  </w:num>
  <w:num w:numId="15" w16cid:durableId="363598536">
    <w:abstractNumId w:val="3"/>
  </w:num>
  <w:num w:numId="16" w16cid:durableId="1974284318">
    <w:abstractNumId w:val="2"/>
  </w:num>
  <w:num w:numId="17" w16cid:durableId="1340499902">
    <w:abstractNumId w:val="1"/>
  </w:num>
  <w:num w:numId="18" w16cid:durableId="1952317833">
    <w:abstractNumId w:val="0"/>
  </w:num>
  <w:num w:numId="19" w16cid:durableId="1538928450">
    <w:abstractNumId w:val="18"/>
  </w:num>
  <w:num w:numId="20" w16cid:durableId="1719696105">
    <w:abstractNumId w:val="15"/>
  </w:num>
  <w:num w:numId="21" w16cid:durableId="2007438369">
    <w:abstractNumId w:val="13"/>
  </w:num>
  <w:num w:numId="22" w16cid:durableId="103352703">
    <w:abstractNumId w:val="19"/>
  </w:num>
  <w:num w:numId="23" w16cid:durableId="1179347106">
    <w:abstractNumId w:val="22"/>
  </w:num>
  <w:num w:numId="24" w16cid:durableId="1178690796">
    <w:abstractNumId w:val="21"/>
  </w:num>
  <w:num w:numId="25" w16cid:durableId="395280037">
    <w:abstractNumId w:val="9"/>
  </w:num>
  <w:num w:numId="26" w16cid:durableId="1410036036">
    <w:abstractNumId w:val="17"/>
  </w:num>
  <w:num w:numId="27" w16cid:durableId="1346633732">
    <w:abstractNumId w:val="12"/>
  </w:num>
  <w:num w:numId="28" w16cid:durableId="1206914647">
    <w:abstractNumId w:val="14"/>
  </w:num>
  <w:num w:numId="29" w16cid:durableId="427315590">
    <w:abstractNumId w:val="20"/>
  </w:num>
  <w:num w:numId="30" w16cid:durableId="20447598">
    <w:abstractNumId w:val="16"/>
  </w:num>
  <w:num w:numId="31" w16cid:durableId="4016098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4096" w:nlCheck="1" w:checkStyle="0"/>
  <w:activeWritingStyle w:appName="MSWord" w:lang="en-US" w:vendorID="64" w:dllVersion="4096" w:nlCheck="1" w:checkStyle="0"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E27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24088"/>
    <w:rsid w:val="00131CAB"/>
    <w:rsid w:val="00182C98"/>
    <w:rsid w:val="001C2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2AF6"/>
    <w:rsid w:val="004A3D03"/>
    <w:rsid w:val="004B6D7F"/>
    <w:rsid w:val="004D785F"/>
    <w:rsid w:val="004E744B"/>
    <w:rsid w:val="004F7760"/>
    <w:rsid w:val="00520AC9"/>
    <w:rsid w:val="00561F9A"/>
    <w:rsid w:val="00594254"/>
    <w:rsid w:val="005B6EB8"/>
    <w:rsid w:val="00614CAB"/>
    <w:rsid w:val="00633BC0"/>
    <w:rsid w:val="00661DE5"/>
    <w:rsid w:val="006642DD"/>
    <w:rsid w:val="006706DE"/>
    <w:rsid w:val="0069487E"/>
    <w:rsid w:val="006A3520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0BB2"/>
    <w:rsid w:val="00736D30"/>
    <w:rsid w:val="007378F1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26729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4DC8"/>
    <w:rsid w:val="00A27D99"/>
    <w:rsid w:val="00A60D92"/>
    <w:rsid w:val="00A86EAC"/>
    <w:rsid w:val="00A923E7"/>
    <w:rsid w:val="00AA661C"/>
    <w:rsid w:val="00AC2F58"/>
    <w:rsid w:val="00AF4E27"/>
    <w:rsid w:val="00B369B4"/>
    <w:rsid w:val="00B53817"/>
    <w:rsid w:val="00B61F85"/>
    <w:rsid w:val="00BA3CC7"/>
    <w:rsid w:val="00BF457D"/>
    <w:rsid w:val="00BF4775"/>
    <w:rsid w:val="00CA0C45"/>
    <w:rsid w:val="00CB1D0E"/>
    <w:rsid w:val="00CC3AB0"/>
    <w:rsid w:val="00CD4A9C"/>
    <w:rsid w:val="00CF12AE"/>
    <w:rsid w:val="00D1798D"/>
    <w:rsid w:val="00D44ACA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633E4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74E847"/>
  <w15:chartTrackingRefBased/>
  <w15:docId w15:val="{D577D192-B083-4669-98E8-07FC24B95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fia\AppData\Local\Microsoft\Office\16.0\DTS\en-IN%7b877D486E-DB77-4BED-A56C-82108B71E626%7d\%7b76ED5A5C-9B11-4EE5-9058-31C3930F2157%7dTF5517a15e-098e-45ec-8744-ffd85dafa90e959eafb8_win32-b16bad9ff9ca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0" ma:contentTypeDescription="Create a new document." ma:contentTypeScope="" ma:versionID="1267097ee5f5874adfcc408041ae252e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95891a93df65b14727750f2c06c306c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1124AF-D090-4928-A35F-6DC9CD7F85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BAB6B0C-F8D1-4A7F-BE3A-53084A64D0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6B9AD7-F52C-4636-8E8A-009B9EE7D3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5DD3633-4B0B-4F7E-B295-DA1E0EA56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{76ED5A5C-9B11-4EE5-9058-31C3930F2157}TF5517a15e-098e-45ec-8744-ffd85dafa90e959eafb8_win32-b16bad9ff9ca</Template>
  <TotalTime>0</TotalTime>
  <Pages>3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2026-08-20T07:23:00Z</dcterms:created>
  <dcterms:modified xsi:type="dcterms:W3CDTF">2026-08-20T14:24:00Z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